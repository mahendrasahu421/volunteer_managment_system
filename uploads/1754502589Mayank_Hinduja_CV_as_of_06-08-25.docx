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3F2" w:rsidRPr="003B19FB" w:rsidRDefault="003746FB" w:rsidP="00F376E5">
      <w:pPr>
        <w:pStyle w:val="Name"/>
        <w:rPr>
          <w:rFonts w:asciiTheme="minorHAnsi" w:hAnsiTheme="minorHAnsi" w:cstheme="minorHAnsi"/>
        </w:rPr>
      </w:pPr>
      <w:bookmarkStart w:id="0" w:name="_GoBack"/>
      <w:r>
        <w:rPr>
          <w:rFonts w:asciiTheme="minorHAnsi" w:hAnsiTheme="minorHAnsi" w:cstheme="minorHAnsi"/>
        </w:rPr>
        <w:t xml:space="preserve">Mayank </w:t>
      </w:r>
      <w:r w:rsidR="00CF77A1">
        <w:rPr>
          <w:rFonts w:asciiTheme="minorHAnsi" w:hAnsiTheme="minorHAnsi" w:cstheme="minorHAnsi"/>
        </w:rPr>
        <w:t xml:space="preserve">A. </w:t>
      </w:r>
      <w:r>
        <w:rPr>
          <w:rFonts w:asciiTheme="minorHAnsi" w:hAnsiTheme="minorHAnsi" w:cstheme="minorHAnsi"/>
        </w:rPr>
        <w:t>Hinduja</w:t>
      </w:r>
    </w:p>
    <w:bookmarkEnd w:id="0"/>
    <w:p w:rsidR="00F376E5" w:rsidRPr="003B19FB" w:rsidRDefault="00F376E5">
      <w:pPr>
        <w:rPr>
          <w:rFonts w:asciiTheme="minorHAnsi" w:hAnsiTheme="minorHAnsi" w:cstheme="minorHAnsi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500"/>
        <w:gridCol w:w="4500"/>
      </w:tblGrid>
      <w:tr w:rsidR="00F376E5" w:rsidRPr="003B19FB" w:rsidTr="001C29E5">
        <w:tc>
          <w:tcPr>
            <w:tcW w:w="4428" w:type="dxa"/>
          </w:tcPr>
          <w:p w:rsidR="003746FB" w:rsidRDefault="00F376E5" w:rsidP="003746FB">
            <w:pPr>
              <w:widowControl w:val="0"/>
              <w:rPr>
                <w:rFonts w:asciiTheme="minorHAnsi" w:hAnsiTheme="minorHAnsi" w:cstheme="minorHAnsi"/>
              </w:rPr>
            </w:pPr>
            <w:r w:rsidRPr="003B19FB">
              <w:rPr>
                <w:rFonts w:asciiTheme="minorHAnsi" w:hAnsiTheme="minorHAnsi" w:cstheme="minorHAnsi"/>
              </w:rPr>
              <w:t>Phone:</w:t>
            </w:r>
            <w:r w:rsidR="003746FB">
              <w:rPr>
                <w:rFonts w:asciiTheme="minorHAnsi" w:hAnsiTheme="minorHAnsi" w:cstheme="minorHAnsi"/>
              </w:rPr>
              <w:t xml:space="preserve"> 9820665156</w:t>
            </w:r>
          </w:p>
          <w:p w:rsidR="00F376E5" w:rsidRPr="003B19FB" w:rsidRDefault="00F43D01" w:rsidP="003746FB">
            <w:pPr>
              <w:widowControl w:val="0"/>
              <w:rPr>
                <w:rFonts w:asciiTheme="minorHAnsi" w:hAnsiTheme="minorHAnsi" w:cstheme="minorHAnsi"/>
              </w:rPr>
            </w:pPr>
            <w:hyperlink r:id="rId7" w:history="1">
              <w:r w:rsidR="003D329F" w:rsidRPr="00376869">
                <w:rPr>
                  <w:rStyle w:val="Hyperlink"/>
                  <w:rFonts w:asciiTheme="minorHAnsi" w:hAnsiTheme="minorHAnsi" w:cstheme="minorHAnsi"/>
                </w:rPr>
                <w:t>mayankhinduja2006@gmail.com</w:t>
              </w:r>
            </w:hyperlink>
            <w:r w:rsidR="003D329F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428" w:type="dxa"/>
          </w:tcPr>
          <w:p w:rsidR="00F376E5" w:rsidRDefault="003746FB" w:rsidP="004725C4">
            <w:pPr>
              <w:widowControl w:val="0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Mumbai</w:t>
            </w:r>
            <w:r w:rsidR="00CF77A1">
              <w:rPr>
                <w:rFonts w:asciiTheme="minorHAnsi" w:hAnsiTheme="minorHAnsi" w:cstheme="minorHAnsi"/>
              </w:rPr>
              <w:t>, Maharashtra</w:t>
            </w:r>
          </w:p>
          <w:p w:rsidR="003746FB" w:rsidRPr="003B19FB" w:rsidRDefault="003746FB" w:rsidP="004725C4">
            <w:pPr>
              <w:widowControl w:val="0"/>
              <w:jc w:val="right"/>
              <w:rPr>
                <w:rFonts w:asciiTheme="minorHAnsi" w:hAnsiTheme="minorHAnsi" w:cstheme="minorHAnsi"/>
              </w:rPr>
            </w:pPr>
          </w:p>
        </w:tc>
      </w:tr>
    </w:tbl>
    <w:p w:rsidR="00F376E5" w:rsidRPr="003B19FB" w:rsidRDefault="00F376E5">
      <w:pPr>
        <w:rPr>
          <w:rFonts w:asciiTheme="minorHAnsi" w:hAnsiTheme="minorHAnsi" w:cstheme="minorHAnsi"/>
        </w:rPr>
      </w:pPr>
    </w:p>
    <w:p w:rsidR="00F376E5" w:rsidRDefault="006D16EC" w:rsidP="00A04473">
      <w:r w:rsidRPr="006D16EC">
        <w:rPr>
          <w:b/>
        </w:rPr>
        <w:t>Summary:</w:t>
      </w:r>
    </w:p>
    <w:p w:rsidR="0033369B" w:rsidRDefault="006D16EC" w:rsidP="0033369B">
      <w:r>
        <w:t>I am a motivated law student eager to gain hands-on experience in the legal field</w:t>
      </w:r>
      <w:r w:rsidR="001579AC">
        <w:t>, with</w:t>
      </w:r>
      <w:r>
        <w:t xml:space="preserve"> a strong interest in research, draf</w:t>
      </w:r>
      <w:r w:rsidR="00CC2508">
        <w:t>ting, corporate law</w:t>
      </w:r>
      <w:r w:rsidR="001579AC">
        <w:t>, and client interaction.</w:t>
      </w:r>
      <w:r>
        <w:t xml:space="preserve"> I am seeking opportunities to expand my skills and contribute to meaningful legal work. I aim to support a dynamic team, tackle new challenges, and grow as a versatile legal professional committed to continuous learning.</w:t>
      </w:r>
    </w:p>
    <w:p w:rsidR="0033369B" w:rsidRDefault="0033369B" w:rsidP="0033369B"/>
    <w:p w:rsidR="00A90527" w:rsidRDefault="0033369B" w:rsidP="00A90527">
      <w:pPr>
        <w:rPr>
          <w:rFonts w:asciiTheme="minorHAnsi" w:hAnsiTheme="minorHAnsi" w:cstheme="minorHAnsi"/>
          <w:b/>
          <w:u w:val="single"/>
        </w:rPr>
      </w:pPr>
      <w:r w:rsidRPr="0033369B">
        <w:rPr>
          <w:rFonts w:asciiTheme="minorHAnsi" w:hAnsiTheme="minorHAnsi" w:cstheme="minorHAnsi"/>
          <w:b/>
          <w:u w:val="single"/>
        </w:rPr>
        <w:t>EDUCATION:</w:t>
      </w:r>
    </w:p>
    <w:p w:rsidR="0033369B" w:rsidRPr="0033369B" w:rsidRDefault="0033369B" w:rsidP="00A90527">
      <w:pPr>
        <w:rPr>
          <w:rFonts w:asciiTheme="minorHAnsi" w:hAnsiTheme="minorHAnsi" w:cstheme="minorHAnsi"/>
          <w:b/>
          <w:u w:val="single"/>
        </w:rPr>
      </w:pPr>
    </w:p>
    <w:tbl>
      <w:tblPr>
        <w:tblStyle w:val="TableGrid"/>
        <w:tblW w:w="9400" w:type="dxa"/>
        <w:tblInd w:w="-5" w:type="dxa"/>
        <w:tblLook w:val="04A0" w:firstRow="1" w:lastRow="0" w:firstColumn="1" w:lastColumn="0" w:noHBand="0" w:noVBand="1"/>
      </w:tblPr>
      <w:tblGrid>
        <w:gridCol w:w="3133"/>
        <w:gridCol w:w="3133"/>
        <w:gridCol w:w="3134"/>
      </w:tblGrid>
      <w:tr w:rsidR="00C17902" w:rsidTr="00DC355F">
        <w:trPr>
          <w:trHeight w:val="628"/>
        </w:trPr>
        <w:tc>
          <w:tcPr>
            <w:tcW w:w="3133" w:type="dxa"/>
          </w:tcPr>
          <w:p w:rsidR="00C17902" w:rsidRDefault="00C17902" w:rsidP="001579AC">
            <w:pPr>
              <w:tabs>
                <w:tab w:val="left" w:pos="6871"/>
              </w:tabs>
              <w:rPr>
                <w:b/>
                <w:lang w:eastAsia="en-IN"/>
              </w:rPr>
            </w:pPr>
            <w:r w:rsidRPr="009A15EB">
              <w:rPr>
                <w:b/>
                <w:lang w:eastAsia="en-IN"/>
              </w:rPr>
              <w:t>College/School</w:t>
            </w:r>
          </w:p>
        </w:tc>
        <w:tc>
          <w:tcPr>
            <w:tcW w:w="3133" w:type="dxa"/>
          </w:tcPr>
          <w:p w:rsidR="00C17902" w:rsidRDefault="00C17902" w:rsidP="001579AC">
            <w:pPr>
              <w:tabs>
                <w:tab w:val="left" w:pos="6871"/>
              </w:tabs>
              <w:rPr>
                <w:b/>
                <w:lang w:eastAsia="en-IN"/>
              </w:rPr>
            </w:pPr>
            <w:r w:rsidRPr="009A15EB">
              <w:rPr>
                <w:b/>
                <w:lang w:eastAsia="en-IN"/>
              </w:rPr>
              <w:t>Course/ Qualification</w:t>
            </w:r>
          </w:p>
        </w:tc>
        <w:tc>
          <w:tcPr>
            <w:tcW w:w="3134" w:type="dxa"/>
          </w:tcPr>
          <w:p w:rsidR="00C17902" w:rsidRDefault="00C17902" w:rsidP="001579AC">
            <w:pPr>
              <w:tabs>
                <w:tab w:val="left" w:pos="6871"/>
              </w:tabs>
              <w:rPr>
                <w:b/>
                <w:lang w:eastAsia="en-IN"/>
              </w:rPr>
            </w:pPr>
            <w:r w:rsidRPr="009A15EB">
              <w:rPr>
                <w:b/>
                <w:lang w:eastAsia="en-IN"/>
              </w:rPr>
              <w:t>CGPA/Percentage</w:t>
            </w:r>
          </w:p>
        </w:tc>
      </w:tr>
      <w:tr w:rsidR="00C17902" w:rsidRPr="009A15EB" w:rsidTr="001579AC">
        <w:trPr>
          <w:trHeight w:val="694"/>
        </w:trPr>
        <w:tc>
          <w:tcPr>
            <w:tcW w:w="3133" w:type="dxa"/>
          </w:tcPr>
          <w:p w:rsidR="00C17902" w:rsidRPr="009A15EB" w:rsidRDefault="00C17902" w:rsidP="001579AC">
            <w:r w:rsidRPr="009A15EB">
              <w:t>D.M. Harish School of</w:t>
            </w:r>
          </w:p>
          <w:p w:rsidR="00C17902" w:rsidRPr="009A15EB" w:rsidRDefault="00C17902" w:rsidP="001579AC">
            <w:r w:rsidRPr="009A15EB">
              <w:t>Law</w:t>
            </w:r>
          </w:p>
        </w:tc>
        <w:tc>
          <w:tcPr>
            <w:tcW w:w="3133" w:type="dxa"/>
          </w:tcPr>
          <w:p w:rsidR="00C17902" w:rsidRPr="009A15EB" w:rsidRDefault="00C17902" w:rsidP="001579AC">
            <w:r w:rsidRPr="009A15EB">
              <w:t>BB.A. LL.B</w:t>
            </w:r>
            <w:proofErr w:type="gramStart"/>
            <w:r w:rsidRPr="009A15EB">
              <w:t>.(</w:t>
            </w:r>
            <w:proofErr w:type="gramEnd"/>
            <w:r w:rsidRPr="009A15EB">
              <w:t>Hons.)</w:t>
            </w:r>
          </w:p>
          <w:p w:rsidR="00C17902" w:rsidRPr="009A15EB" w:rsidRDefault="00C17902" w:rsidP="001579AC"/>
        </w:tc>
        <w:tc>
          <w:tcPr>
            <w:tcW w:w="3134" w:type="dxa"/>
          </w:tcPr>
          <w:p w:rsidR="00C17902" w:rsidRPr="009A15EB" w:rsidRDefault="00C17902" w:rsidP="001579AC">
            <w:r>
              <w:t xml:space="preserve">Currently </w:t>
            </w:r>
            <w:r w:rsidRPr="009A15EB">
              <w:t>Pursuing</w:t>
            </w:r>
          </w:p>
          <w:p w:rsidR="00C17902" w:rsidRPr="009A15EB" w:rsidRDefault="00C17902" w:rsidP="001579AC"/>
        </w:tc>
      </w:tr>
      <w:tr w:rsidR="00C17902" w:rsidRPr="009A15EB" w:rsidTr="001579AC">
        <w:trPr>
          <w:trHeight w:val="1008"/>
        </w:trPr>
        <w:tc>
          <w:tcPr>
            <w:tcW w:w="3133" w:type="dxa"/>
          </w:tcPr>
          <w:p w:rsidR="00C17902" w:rsidRPr="009A15EB" w:rsidRDefault="00C17902" w:rsidP="001579AC">
            <w:r w:rsidRPr="009A15EB">
              <w:t>Jai Hind College</w:t>
            </w:r>
          </w:p>
        </w:tc>
        <w:tc>
          <w:tcPr>
            <w:tcW w:w="3133" w:type="dxa"/>
          </w:tcPr>
          <w:p w:rsidR="00C17902" w:rsidRPr="009A15EB" w:rsidRDefault="00C17902" w:rsidP="001579AC">
            <w:r w:rsidRPr="009A15EB">
              <w:t>Higher Senior Secondary (Class 12</w:t>
            </w:r>
            <w:r w:rsidRPr="009A15EB">
              <w:rPr>
                <w:vertAlign w:val="superscript"/>
              </w:rPr>
              <w:t>th</w:t>
            </w:r>
            <w:r w:rsidRPr="009A15EB">
              <w:t>, affiliated to HSC Board)</w:t>
            </w:r>
          </w:p>
        </w:tc>
        <w:tc>
          <w:tcPr>
            <w:tcW w:w="3134" w:type="dxa"/>
          </w:tcPr>
          <w:p w:rsidR="00C17902" w:rsidRPr="009A15EB" w:rsidRDefault="00C17902" w:rsidP="001579AC">
            <w:r w:rsidRPr="009A15EB">
              <w:t>65%</w:t>
            </w:r>
          </w:p>
        </w:tc>
      </w:tr>
      <w:tr w:rsidR="00C17902" w:rsidRPr="009A15EB" w:rsidTr="001579AC">
        <w:trPr>
          <w:trHeight w:val="838"/>
        </w:trPr>
        <w:tc>
          <w:tcPr>
            <w:tcW w:w="3133" w:type="dxa"/>
          </w:tcPr>
          <w:p w:rsidR="00C17902" w:rsidRPr="009A15EB" w:rsidRDefault="00C17902" w:rsidP="001579AC">
            <w:r w:rsidRPr="009A15EB">
              <w:t>Don Bosco High School</w:t>
            </w:r>
          </w:p>
        </w:tc>
        <w:tc>
          <w:tcPr>
            <w:tcW w:w="3133" w:type="dxa"/>
          </w:tcPr>
          <w:p w:rsidR="00C17902" w:rsidRPr="009A15EB" w:rsidRDefault="00C17902" w:rsidP="001579AC">
            <w:r w:rsidRPr="009A15EB">
              <w:t>Senior Secondary (Class 10</w:t>
            </w:r>
            <w:r w:rsidRPr="009A15EB">
              <w:rPr>
                <w:vertAlign w:val="superscript"/>
              </w:rPr>
              <w:t>th</w:t>
            </w:r>
            <w:r w:rsidRPr="009A15EB">
              <w:t>, affiliated to SSC Board)</w:t>
            </w:r>
          </w:p>
        </w:tc>
        <w:tc>
          <w:tcPr>
            <w:tcW w:w="3134" w:type="dxa"/>
          </w:tcPr>
          <w:p w:rsidR="00C17902" w:rsidRPr="009A15EB" w:rsidRDefault="00C17902" w:rsidP="001579AC">
            <w:r w:rsidRPr="009A15EB">
              <w:t>80%</w:t>
            </w:r>
          </w:p>
        </w:tc>
      </w:tr>
    </w:tbl>
    <w:p w:rsidR="003C39EB" w:rsidRDefault="003C39EB" w:rsidP="001579AC">
      <w:pPr>
        <w:rPr>
          <w:rFonts w:asciiTheme="minorHAnsi" w:hAnsiTheme="minorHAnsi" w:cstheme="minorHAnsi"/>
        </w:rPr>
      </w:pPr>
    </w:p>
    <w:p w:rsidR="003E180B" w:rsidRDefault="003E180B" w:rsidP="001579AC">
      <w:pPr>
        <w:rPr>
          <w:rFonts w:asciiTheme="minorHAnsi" w:hAnsiTheme="minorHAnsi" w:cstheme="minorHAnsi"/>
          <w:b/>
          <w:u w:val="single"/>
        </w:rPr>
      </w:pPr>
    </w:p>
    <w:p w:rsidR="0033369B" w:rsidRPr="0033369B" w:rsidRDefault="0033369B" w:rsidP="00A90527">
      <w:pPr>
        <w:rPr>
          <w:rFonts w:asciiTheme="minorHAnsi" w:hAnsiTheme="minorHAnsi" w:cstheme="minorHAnsi"/>
          <w:b/>
          <w:u w:val="single"/>
        </w:rPr>
      </w:pPr>
      <w:r w:rsidRPr="0033369B">
        <w:rPr>
          <w:rFonts w:asciiTheme="minorHAnsi" w:hAnsiTheme="minorHAnsi" w:cstheme="minorHAnsi"/>
          <w:b/>
          <w:u w:val="single"/>
        </w:rPr>
        <w:t>WORK EXPIRENCE</w:t>
      </w:r>
      <w:r>
        <w:rPr>
          <w:rFonts w:asciiTheme="minorHAnsi" w:hAnsiTheme="minorHAnsi" w:cstheme="minorHAnsi"/>
          <w:b/>
          <w:u w:val="single"/>
        </w:rPr>
        <w:t>:</w:t>
      </w:r>
    </w:p>
    <w:p w:rsidR="00A90527" w:rsidRPr="003B19FB" w:rsidRDefault="00A90527" w:rsidP="00A90527">
      <w:pPr>
        <w:rPr>
          <w:rFonts w:asciiTheme="minorHAnsi" w:hAnsiTheme="minorHAnsi" w:cstheme="minorHAnsi"/>
        </w:rPr>
      </w:pPr>
    </w:p>
    <w:p w:rsidR="006D16EC" w:rsidRDefault="006D16EC" w:rsidP="001579AC">
      <w:r>
        <w:t xml:space="preserve"> </w:t>
      </w:r>
      <w:r w:rsidRPr="003D329F">
        <w:rPr>
          <w:b/>
        </w:rPr>
        <w:t>Legal Intern</w:t>
      </w:r>
      <w:r>
        <w:br/>
        <w:t xml:space="preserve">Advocate Abdul Patel (Solo Practitioner) </w:t>
      </w:r>
    </w:p>
    <w:p w:rsidR="003D329F" w:rsidRDefault="003D329F" w:rsidP="001579AC">
      <w:r>
        <w:t>(February 2025 –March 2025)</w:t>
      </w:r>
    </w:p>
    <w:p w:rsidR="003D329F" w:rsidRDefault="006D16EC" w:rsidP="001579AC">
      <w:pPr>
        <w:pStyle w:val="ListParagraph"/>
        <w:numPr>
          <w:ilvl w:val="0"/>
          <w:numId w:val="12"/>
        </w:numPr>
        <w:spacing w:line="276" w:lineRule="auto"/>
      </w:pPr>
      <w:r>
        <w:t>Regularly visited Multiple courts (</w:t>
      </w:r>
      <w:proofErr w:type="spellStart"/>
      <w:r>
        <w:t>Dindoshi</w:t>
      </w:r>
      <w:proofErr w:type="spellEnd"/>
      <w:r>
        <w:t xml:space="preserve"> Court, Esplanade Court, </w:t>
      </w:r>
      <w:proofErr w:type="spellStart"/>
      <w:r>
        <w:t>borivali</w:t>
      </w:r>
      <w:proofErr w:type="spellEnd"/>
      <w:r>
        <w:t xml:space="preserve"> court) </w:t>
      </w:r>
    </w:p>
    <w:p w:rsidR="006D16EC" w:rsidRDefault="006D16EC" w:rsidP="001579AC">
      <w:pPr>
        <w:pStyle w:val="ListParagraph"/>
        <w:numPr>
          <w:ilvl w:val="0"/>
          <w:numId w:val="12"/>
        </w:numPr>
        <w:spacing w:line="276" w:lineRule="auto"/>
      </w:pPr>
      <w:r>
        <w:t xml:space="preserve">Attended court hearings, assisted in presenting cases, and observed trial proceedings for criminal and civil matters. </w:t>
      </w:r>
    </w:p>
    <w:p w:rsidR="006D16EC" w:rsidRDefault="006D16EC" w:rsidP="001579AC">
      <w:pPr>
        <w:pStyle w:val="ListParagraph"/>
        <w:numPr>
          <w:ilvl w:val="0"/>
          <w:numId w:val="12"/>
        </w:numPr>
        <w:spacing w:line="276" w:lineRule="auto"/>
      </w:pPr>
      <w:r>
        <w:t xml:space="preserve">Assisted in drafting legal documents for cases in the Sessions Court. </w:t>
      </w:r>
    </w:p>
    <w:p w:rsidR="006D16EC" w:rsidRDefault="006D16EC" w:rsidP="001579AC">
      <w:pPr>
        <w:pStyle w:val="ListParagraph"/>
        <w:numPr>
          <w:ilvl w:val="0"/>
          <w:numId w:val="12"/>
        </w:numPr>
        <w:spacing w:line="276" w:lineRule="auto"/>
      </w:pPr>
      <w:r>
        <w:t xml:space="preserve">Assisted in the collection and presentation of evidence in court. </w:t>
      </w:r>
    </w:p>
    <w:p w:rsidR="006D16EC" w:rsidRDefault="006D16EC" w:rsidP="001579AC">
      <w:pPr>
        <w:pStyle w:val="ListParagraph"/>
        <w:numPr>
          <w:ilvl w:val="0"/>
          <w:numId w:val="12"/>
        </w:numPr>
        <w:spacing w:line="276" w:lineRule="auto"/>
      </w:pPr>
      <w:r>
        <w:t xml:space="preserve">Visited local police stations to file documents, collect certified copies of police reports, and gather essential evidence for ongoing cases. </w:t>
      </w:r>
    </w:p>
    <w:p w:rsidR="006D16EC" w:rsidRPr="006D16EC" w:rsidRDefault="006D16EC" w:rsidP="001579AC">
      <w:pPr>
        <w:pStyle w:val="ListParagraph"/>
        <w:numPr>
          <w:ilvl w:val="0"/>
          <w:numId w:val="12"/>
        </w:numPr>
        <w:spacing w:line="276" w:lineRule="auto"/>
        <w:rPr>
          <w:b/>
        </w:rPr>
      </w:pPr>
      <w:r>
        <w:t>Supported my senior advocate by waiting for cases to be called, speaking to the court assistant regarding case matters, and assisting with the filing of bail applications.</w:t>
      </w:r>
    </w:p>
    <w:p w:rsidR="006D16EC" w:rsidRDefault="006D16EC" w:rsidP="006D16EC">
      <w:pPr>
        <w:pStyle w:val="ListParagraph"/>
        <w:rPr>
          <w:b/>
        </w:rPr>
      </w:pPr>
    </w:p>
    <w:p w:rsidR="003E180B" w:rsidRDefault="003E180B" w:rsidP="00C17902">
      <w:pPr>
        <w:tabs>
          <w:tab w:val="left" w:pos="3900"/>
        </w:tabs>
        <w:rPr>
          <w:b/>
          <w:u w:val="single"/>
        </w:rPr>
      </w:pPr>
    </w:p>
    <w:p w:rsidR="00730603" w:rsidRDefault="00C17902" w:rsidP="00C17902">
      <w:pPr>
        <w:tabs>
          <w:tab w:val="left" w:pos="3900"/>
        </w:tabs>
        <w:rPr>
          <w:b/>
          <w:u w:val="single"/>
        </w:rPr>
      </w:pPr>
      <w:r w:rsidRPr="00C17902">
        <w:rPr>
          <w:b/>
          <w:u w:val="single"/>
        </w:rPr>
        <w:t>OTHER ACCOMPLISHMENTS:</w:t>
      </w:r>
      <w:r w:rsidR="00730603">
        <w:rPr>
          <w:b/>
          <w:u w:val="single"/>
        </w:rPr>
        <w:br/>
      </w:r>
    </w:p>
    <w:p w:rsidR="00730603" w:rsidRPr="00A75C70" w:rsidRDefault="00730603" w:rsidP="00730603">
      <w:pPr>
        <w:tabs>
          <w:tab w:val="left" w:pos="6871"/>
        </w:tabs>
        <w:rPr>
          <w:b/>
        </w:rPr>
      </w:pPr>
      <w:r w:rsidRPr="00A75C70">
        <w:rPr>
          <w:b/>
        </w:rPr>
        <w:t>1. Placement Committee</w:t>
      </w:r>
      <w:r>
        <w:rPr>
          <w:b/>
        </w:rPr>
        <w:t xml:space="preserve"> - Member</w:t>
      </w:r>
    </w:p>
    <w:p w:rsidR="00730603" w:rsidRPr="00A75C70" w:rsidRDefault="00730603" w:rsidP="00730603">
      <w:pPr>
        <w:tabs>
          <w:tab w:val="left" w:pos="6871"/>
        </w:tabs>
      </w:pPr>
      <w:r w:rsidRPr="00A75C70">
        <w:t xml:space="preserve">D.M Harish School of Law </w:t>
      </w:r>
      <w:r w:rsidRPr="00A75C70">
        <w:br/>
        <w:t>(March 2025- Current)</w:t>
      </w:r>
    </w:p>
    <w:p w:rsidR="006D16EC" w:rsidRPr="00730603" w:rsidRDefault="00C17902" w:rsidP="00C17902">
      <w:pPr>
        <w:tabs>
          <w:tab w:val="left" w:pos="3900"/>
        </w:tabs>
        <w:rPr>
          <w:b/>
        </w:rPr>
      </w:pPr>
      <w:r w:rsidRPr="00730603">
        <w:rPr>
          <w:b/>
        </w:rPr>
        <w:br/>
      </w:r>
    </w:p>
    <w:p w:rsidR="003C39EB" w:rsidRPr="003D329F" w:rsidRDefault="003D329F" w:rsidP="003D329F">
      <w:pPr>
        <w:rPr>
          <w:b/>
        </w:rPr>
      </w:pPr>
      <w:r w:rsidRPr="003D329F">
        <w:rPr>
          <w:b/>
        </w:rPr>
        <w:t xml:space="preserve">Head of Marketing </w:t>
      </w:r>
      <w:r w:rsidRPr="003D329F">
        <w:rPr>
          <w:b/>
        </w:rPr>
        <w:br/>
      </w:r>
      <w:r w:rsidR="003C39EB">
        <w:t>Sindhi Circle</w:t>
      </w:r>
      <w:r w:rsidR="004E14D2">
        <w:t xml:space="preserve"> | </w:t>
      </w:r>
      <w:r w:rsidR="003C39EB">
        <w:t>Jai Hind College</w:t>
      </w:r>
    </w:p>
    <w:p w:rsidR="003C39EB" w:rsidRPr="003C39EB" w:rsidRDefault="00331BB4" w:rsidP="003D329F">
      <w:r>
        <w:t>(July 2023- March 2024)</w:t>
      </w:r>
    </w:p>
    <w:p w:rsidR="00331BB4" w:rsidRDefault="00C17902" w:rsidP="001579AC">
      <w:pPr>
        <w:pStyle w:val="ListParagraph"/>
        <w:spacing w:line="276" w:lineRule="auto"/>
        <w:ind w:left="0"/>
      </w:pPr>
      <w:r>
        <w:t xml:space="preserve">• Led a team of 300+ to organize </w:t>
      </w:r>
      <w:r>
        <w:rPr>
          <w:rStyle w:val="Emphasis"/>
        </w:rPr>
        <w:t>HOJAMALO</w:t>
      </w:r>
      <w:r>
        <w:t>, one of the college’s largest events</w:t>
      </w:r>
      <w:r>
        <w:br/>
        <w:t>• Managed logistics, budgeting, and scheduling for smooth execution</w:t>
      </w:r>
      <w:r>
        <w:br/>
        <w:t>• Secured vendor and sponsor partnerships to boost event impact</w:t>
      </w:r>
      <w:r>
        <w:br/>
        <w:t>• Streamlined communication strategies to improve team efficiency</w:t>
      </w:r>
      <w:r>
        <w:br/>
        <w:t>• Handled real-time issues, showcasing strong problem-solving skills</w:t>
      </w:r>
    </w:p>
    <w:p w:rsidR="006D16EC" w:rsidRDefault="006D16EC" w:rsidP="004E14D2">
      <w:pPr>
        <w:rPr>
          <w:b/>
        </w:rPr>
      </w:pPr>
    </w:p>
    <w:p w:rsidR="006D16EC" w:rsidRDefault="006D16EC" w:rsidP="004E14D2">
      <w:pPr>
        <w:rPr>
          <w:b/>
        </w:rPr>
      </w:pPr>
    </w:p>
    <w:p w:rsidR="006D16EC" w:rsidRDefault="006D16EC" w:rsidP="003D329F">
      <w:pPr>
        <w:spacing w:line="276" w:lineRule="auto"/>
        <w:rPr>
          <w:b/>
        </w:rPr>
      </w:pPr>
    </w:p>
    <w:p w:rsidR="004E14D2" w:rsidRPr="00166657" w:rsidRDefault="004E14D2" w:rsidP="003D329F">
      <w:pPr>
        <w:rPr>
          <w:b/>
        </w:rPr>
      </w:pPr>
      <w:r w:rsidRPr="00166657">
        <w:rPr>
          <w:b/>
        </w:rPr>
        <w:t>Deputy Secretary</w:t>
      </w:r>
    </w:p>
    <w:p w:rsidR="004E14D2" w:rsidRDefault="004E14D2" w:rsidP="003D329F">
      <w:r>
        <w:t>JACE | Jai Hind College</w:t>
      </w:r>
    </w:p>
    <w:p w:rsidR="004E14D2" w:rsidRDefault="004E14D2" w:rsidP="003D329F">
      <w:r>
        <w:t>(</w:t>
      </w:r>
      <w:r w:rsidR="00166657">
        <w:t xml:space="preserve">July 2023- </w:t>
      </w:r>
      <w:r w:rsidR="00886BE7">
        <w:t>February</w:t>
      </w:r>
      <w:r w:rsidR="00166657">
        <w:t xml:space="preserve"> 2024)</w:t>
      </w:r>
    </w:p>
    <w:p w:rsidR="0033369B" w:rsidRDefault="0033369B" w:rsidP="0033369B">
      <w:pPr>
        <w:pStyle w:val="ListParagraph"/>
        <w:numPr>
          <w:ilvl w:val="0"/>
          <w:numId w:val="11"/>
        </w:numPr>
        <w:spacing w:line="276" w:lineRule="auto"/>
      </w:pPr>
      <w:r>
        <w:t>Supervised event planning, including budgeting and vendor coordination</w:t>
      </w:r>
    </w:p>
    <w:p w:rsidR="0033369B" w:rsidRDefault="0033369B" w:rsidP="0033369B">
      <w:pPr>
        <w:pStyle w:val="ListParagraph"/>
        <w:numPr>
          <w:ilvl w:val="0"/>
          <w:numId w:val="11"/>
        </w:numPr>
        <w:spacing w:line="276" w:lineRule="auto"/>
      </w:pPr>
      <w:r>
        <w:t>Boosted engagement and attendance through strategic planning and successful sponsorship acquisition</w:t>
      </w:r>
    </w:p>
    <w:p w:rsidR="0033369B" w:rsidRDefault="0033369B" w:rsidP="0033369B">
      <w:pPr>
        <w:pStyle w:val="ListParagraph"/>
        <w:numPr>
          <w:ilvl w:val="0"/>
          <w:numId w:val="11"/>
        </w:numPr>
        <w:spacing w:line="276" w:lineRule="auto"/>
      </w:pPr>
      <w:r>
        <w:t>Led interdepartmental collaboration and served as the main liaison for sponsors, vendors, and college administration</w:t>
      </w:r>
    </w:p>
    <w:p w:rsidR="003E180B" w:rsidRDefault="0033369B" w:rsidP="0033369B">
      <w:pPr>
        <w:pStyle w:val="ListParagraph"/>
        <w:numPr>
          <w:ilvl w:val="0"/>
          <w:numId w:val="11"/>
        </w:numPr>
        <w:spacing w:line="276" w:lineRule="auto"/>
      </w:pPr>
      <w:r>
        <w:t>Conducted post-event evaluations</w:t>
      </w:r>
    </w:p>
    <w:p w:rsidR="003E180B" w:rsidRDefault="003E180B" w:rsidP="003E180B">
      <w:pPr>
        <w:pStyle w:val="ListParagraph"/>
        <w:spacing w:line="276" w:lineRule="auto"/>
      </w:pPr>
    </w:p>
    <w:p w:rsidR="003E180B" w:rsidRDefault="003E180B" w:rsidP="003E180B">
      <w:pPr>
        <w:pStyle w:val="ListParagraph"/>
        <w:spacing w:line="276" w:lineRule="auto"/>
      </w:pPr>
    </w:p>
    <w:p w:rsidR="003E180B" w:rsidRPr="00730603" w:rsidRDefault="003E180B" w:rsidP="00730603">
      <w:pPr>
        <w:spacing w:line="276" w:lineRule="auto"/>
      </w:pPr>
      <w:r w:rsidRPr="003E180B">
        <w:rPr>
          <w:b/>
          <w:u w:val="single"/>
        </w:rPr>
        <w:t>CERTIFICATE COURSE</w:t>
      </w:r>
      <w:proofErr w:type="gramStart"/>
      <w:r w:rsidRPr="003E180B">
        <w:rPr>
          <w:b/>
          <w:u w:val="single"/>
        </w:rPr>
        <w:t>:</w:t>
      </w:r>
      <w:proofErr w:type="gramEnd"/>
      <w:r w:rsidR="005E725B" w:rsidRPr="003E180B">
        <w:rPr>
          <w:u w:val="single"/>
        </w:rPr>
        <w:br/>
      </w:r>
      <w:r w:rsidR="00730603" w:rsidRPr="00730603">
        <w:t>Online Dispute Resolution (ODR) </w:t>
      </w:r>
      <w:r w:rsidR="00730603" w:rsidRPr="00730603">
        <w:br/>
        <w:t xml:space="preserve">From: </w:t>
      </w:r>
      <w:r w:rsidR="00730603">
        <w:t>National</w:t>
      </w:r>
      <w:r w:rsidR="00730603" w:rsidRPr="00730603">
        <w:t xml:space="preserve"> Institute Of Securities Market, </w:t>
      </w:r>
      <w:r w:rsidR="00730603">
        <w:t xml:space="preserve">a </w:t>
      </w:r>
      <w:r w:rsidR="00730603" w:rsidRPr="00730603">
        <w:t>SEBI Initiative</w:t>
      </w:r>
    </w:p>
    <w:p w:rsidR="005E725B" w:rsidRDefault="005E725B" w:rsidP="005E725B">
      <w:pPr>
        <w:spacing w:line="276" w:lineRule="auto"/>
        <w:ind w:left="360"/>
      </w:pPr>
    </w:p>
    <w:p w:rsidR="003D329F" w:rsidRPr="003E180B" w:rsidRDefault="003D329F" w:rsidP="005E725B">
      <w:pPr>
        <w:spacing w:line="276" w:lineRule="auto"/>
        <w:rPr>
          <w:b/>
          <w:u w:val="single"/>
        </w:rPr>
      </w:pPr>
      <w:r w:rsidRPr="003E180B">
        <w:rPr>
          <w:b/>
          <w:u w:val="single"/>
        </w:rPr>
        <w:t xml:space="preserve">SKILLS: </w:t>
      </w:r>
    </w:p>
    <w:p w:rsidR="005E725B" w:rsidRDefault="003D329F" w:rsidP="003D329F">
      <w:pPr>
        <w:pStyle w:val="ListParagraph"/>
        <w:numPr>
          <w:ilvl w:val="0"/>
          <w:numId w:val="11"/>
        </w:numPr>
        <w:spacing w:line="276" w:lineRule="auto"/>
      </w:pPr>
      <w:r>
        <w:t xml:space="preserve"> MS OFFICE (intermediate) </w:t>
      </w:r>
    </w:p>
    <w:p w:rsidR="005E725B" w:rsidRDefault="003D329F" w:rsidP="003D329F">
      <w:pPr>
        <w:pStyle w:val="ListParagraph"/>
        <w:numPr>
          <w:ilvl w:val="0"/>
          <w:numId w:val="11"/>
        </w:numPr>
        <w:spacing w:line="276" w:lineRule="auto"/>
      </w:pPr>
      <w:r>
        <w:t xml:space="preserve">Leadership </w:t>
      </w:r>
    </w:p>
    <w:p w:rsidR="005E725B" w:rsidRDefault="003D329F" w:rsidP="003D329F">
      <w:pPr>
        <w:pStyle w:val="ListParagraph"/>
        <w:numPr>
          <w:ilvl w:val="0"/>
          <w:numId w:val="11"/>
        </w:numPr>
        <w:spacing w:line="276" w:lineRule="auto"/>
      </w:pPr>
      <w:r>
        <w:t xml:space="preserve">Teamwork </w:t>
      </w:r>
    </w:p>
    <w:p w:rsidR="005E725B" w:rsidRDefault="003D329F" w:rsidP="003D329F">
      <w:pPr>
        <w:pStyle w:val="ListParagraph"/>
        <w:numPr>
          <w:ilvl w:val="0"/>
          <w:numId w:val="11"/>
        </w:numPr>
        <w:spacing w:line="276" w:lineRule="auto"/>
      </w:pPr>
      <w:r>
        <w:t xml:space="preserve"> Positive attitude </w:t>
      </w:r>
    </w:p>
    <w:p w:rsidR="005E725B" w:rsidRDefault="003D329F" w:rsidP="005E725B">
      <w:pPr>
        <w:pStyle w:val="ListParagraph"/>
        <w:numPr>
          <w:ilvl w:val="0"/>
          <w:numId w:val="11"/>
        </w:numPr>
        <w:spacing w:line="276" w:lineRule="auto"/>
      </w:pPr>
      <w:r>
        <w:t xml:space="preserve">Innovative thinking </w:t>
      </w:r>
    </w:p>
    <w:p w:rsidR="005E725B" w:rsidRDefault="003D329F" w:rsidP="005E725B">
      <w:pPr>
        <w:pStyle w:val="ListParagraph"/>
        <w:numPr>
          <w:ilvl w:val="0"/>
          <w:numId w:val="11"/>
        </w:numPr>
        <w:spacing w:line="276" w:lineRule="auto"/>
      </w:pPr>
      <w:r>
        <w:t xml:space="preserve">Communication </w:t>
      </w:r>
    </w:p>
    <w:p w:rsidR="005E725B" w:rsidRDefault="005E725B" w:rsidP="005E725B">
      <w:pPr>
        <w:spacing w:line="276" w:lineRule="auto"/>
        <w:ind w:left="360"/>
      </w:pPr>
    </w:p>
    <w:p w:rsidR="005E725B" w:rsidRDefault="005E725B" w:rsidP="005E725B">
      <w:pPr>
        <w:spacing w:line="276" w:lineRule="auto"/>
        <w:ind w:left="360"/>
      </w:pPr>
    </w:p>
    <w:p w:rsidR="005E725B" w:rsidRPr="003E180B" w:rsidRDefault="003D329F" w:rsidP="005E725B">
      <w:pPr>
        <w:spacing w:line="276" w:lineRule="auto"/>
        <w:rPr>
          <w:b/>
          <w:u w:val="single"/>
        </w:rPr>
      </w:pPr>
      <w:r w:rsidRPr="003E180B">
        <w:rPr>
          <w:b/>
          <w:u w:val="single"/>
        </w:rPr>
        <w:t>LANGUAGE SKILLS:</w:t>
      </w:r>
    </w:p>
    <w:p w:rsidR="005E725B" w:rsidRDefault="004A1EE7" w:rsidP="005E725B">
      <w:pPr>
        <w:spacing w:line="276" w:lineRule="auto"/>
      </w:pPr>
      <w:r>
        <w:t>English, Hindi, Sindhi, Marathi</w:t>
      </w:r>
    </w:p>
    <w:p w:rsidR="005E725B" w:rsidRDefault="005E725B" w:rsidP="005E725B">
      <w:pPr>
        <w:spacing w:line="276" w:lineRule="auto"/>
      </w:pPr>
    </w:p>
    <w:p w:rsidR="005E725B" w:rsidRDefault="005E725B" w:rsidP="005E725B">
      <w:pPr>
        <w:spacing w:line="276" w:lineRule="auto"/>
      </w:pPr>
    </w:p>
    <w:p w:rsidR="005E725B" w:rsidRPr="003E180B" w:rsidRDefault="003D329F" w:rsidP="005E725B">
      <w:pPr>
        <w:spacing w:line="276" w:lineRule="auto"/>
        <w:rPr>
          <w:b/>
          <w:u w:val="single"/>
        </w:rPr>
      </w:pPr>
      <w:r w:rsidRPr="003E180B">
        <w:rPr>
          <w:b/>
          <w:u w:val="single"/>
        </w:rPr>
        <w:t xml:space="preserve">DECLARATION: </w:t>
      </w:r>
    </w:p>
    <w:p w:rsidR="00CF77A1" w:rsidRDefault="003D329F" w:rsidP="005E725B">
      <w:pPr>
        <w:spacing w:line="276" w:lineRule="auto"/>
      </w:pPr>
      <w:r>
        <w:t xml:space="preserve">I hereby verify that the details submitted by me herein are true to the best of my belief and knowledge. </w:t>
      </w:r>
    </w:p>
    <w:p w:rsidR="00CF77A1" w:rsidRDefault="00CF77A1" w:rsidP="005E725B">
      <w:pPr>
        <w:spacing w:line="276" w:lineRule="auto"/>
      </w:pPr>
    </w:p>
    <w:p w:rsidR="00CF77A1" w:rsidRDefault="004A1EE7" w:rsidP="005E725B">
      <w:pPr>
        <w:spacing w:line="276" w:lineRule="auto"/>
      </w:pPr>
      <w:r>
        <w:t>Date: 06/08</w:t>
      </w:r>
      <w:r w:rsidR="003D329F">
        <w:t xml:space="preserve">/2025 </w:t>
      </w:r>
    </w:p>
    <w:p w:rsidR="00166657" w:rsidRDefault="003D329F" w:rsidP="005E725B">
      <w:pPr>
        <w:spacing w:line="276" w:lineRule="auto"/>
      </w:pPr>
      <w:r>
        <w:t>Signature:</w:t>
      </w:r>
    </w:p>
    <w:p w:rsidR="009C56B8" w:rsidRDefault="009C56B8" w:rsidP="005E725B">
      <w:pPr>
        <w:spacing w:line="276" w:lineRule="auto"/>
      </w:pPr>
      <w:r>
        <w:rPr>
          <w:noProof/>
          <w:lang w:val="en-IN" w:eastAsia="en-IN"/>
        </w:rPr>
        <w:drawing>
          <wp:inline distT="0" distB="0" distL="0" distR="0">
            <wp:extent cx="1066800" cy="7142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3-19 1332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004" cy="71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6B8" w:rsidSect="004E14D2">
      <w:footerReference w:type="default" r:id="rId9"/>
      <w:pgSz w:w="12240" w:h="20160" w:code="5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3D01" w:rsidRDefault="00F43D01" w:rsidP="005A7565">
      <w:r>
        <w:separator/>
      </w:r>
    </w:p>
  </w:endnote>
  <w:endnote w:type="continuationSeparator" w:id="0">
    <w:p w:rsidR="00F43D01" w:rsidRDefault="00F43D01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5944" w:rsidRDefault="00E85944" w:rsidP="003746F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3D01" w:rsidRDefault="00F43D01" w:rsidP="005A7565">
      <w:r>
        <w:separator/>
      </w:r>
    </w:p>
  </w:footnote>
  <w:footnote w:type="continuationSeparator" w:id="0">
    <w:p w:rsidR="00F43D01" w:rsidRDefault="00F43D01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C71E4"/>
    <w:multiLevelType w:val="multilevel"/>
    <w:tmpl w:val="000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651DB"/>
    <w:multiLevelType w:val="hybridMultilevel"/>
    <w:tmpl w:val="075A48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DD3B79"/>
    <w:multiLevelType w:val="multilevel"/>
    <w:tmpl w:val="8090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A78AE"/>
    <w:multiLevelType w:val="hybridMultilevel"/>
    <w:tmpl w:val="F7ECC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D3DD9"/>
    <w:multiLevelType w:val="hybridMultilevel"/>
    <w:tmpl w:val="E16469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6"/>
  </w:num>
  <w:num w:numId="5">
    <w:abstractNumId w:val="10"/>
  </w:num>
  <w:num w:numId="6">
    <w:abstractNumId w:val="4"/>
  </w:num>
  <w:num w:numId="7">
    <w:abstractNumId w:val="5"/>
  </w:num>
  <w:num w:numId="8">
    <w:abstractNumId w:val="3"/>
  </w:num>
  <w:num w:numId="9">
    <w:abstractNumId w:val="8"/>
  </w:num>
  <w:num w:numId="10">
    <w:abstractNumId w:val="1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6FB"/>
    <w:rsid w:val="000208CD"/>
    <w:rsid w:val="000643B3"/>
    <w:rsid w:val="00094810"/>
    <w:rsid w:val="000B4391"/>
    <w:rsid w:val="000D45ED"/>
    <w:rsid w:val="000E1AAB"/>
    <w:rsid w:val="000E445D"/>
    <w:rsid w:val="000E6D36"/>
    <w:rsid w:val="0015295F"/>
    <w:rsid w:val="001579AC"/>
    <w:rsid w:val="00162986"/>
    <w:rsid w:val="00166657"/>
    <w:rsid w:val="001B0371"/>
    <w:rsid w:val="001C29E5"/>
    <w:rsid w:val="001E0FD6"/>
    <w:rsid w:val="001E6A4B"/>
    <w:rsid w:val="00241560"/>
    <w:rsid w:val="0024293F"/>
    <w:rsid w:val="00251FA2"/>
    <w:rsid w:val="00280927"/>
    <w:rsid w:val="00292655"/>
    <w:rsid w:val="00302108"/>
    <w:rsid w:val="00331BB4"/>
    <w:rsid w:val="0033369B"/>
    <w:rsid w:val="0033557D"/>
    <w:rsid w:val="00363CFD"/>
    <w:rsid w:val="003746FB"/>
    <w:rsid w:val="00381598"/>
    <w:rsid w:val="003A0D27"/>
    <w:rsid w:val="003A6261"/>
    <w:rsid w:val="003B19FB"/>
    <w:rsid w:val="003B2ED8"/>
    <w:rsid w:val="003C39EB"/>
    <w:rsid w:val="003D2340"/>
    <w:rsid w:val="003D329F"/>
    <w:rsid w:val="003E0912"/>
    <w:rsid w:val="003E180B"/>
    <w:rsid w:val="00444D0A"/>
    <w:rsid w:val="004725C4"/>
    <w:rsid w:val="004726C8"/>
    <w:rsid w:val="004A1EE7"/>
    <w:rsid w:val="004C4A7A"/>
    <w:rsid w:val="004E14D2"/>
    <w:rsid w:val="004E676C"/>
    <w:rsid w:val="00532F85"/>
    <w:rsid w:val="00546253"/>
    <w:rsid w:val="005709EC"/>
    <w:rsid w:val="0058698A"/>
    <w:rsid w:val="005965D6"/>
    <w:rsid w:val="005A7565"/>
    <w:rsid w:val="005E725B"/>
    <w:rsid w:val="00605767"/>
    <w:rsid w:val="00635AE1"/>
    <w:rsid w:val="00644F9A"/>
    <w:rsid w:val="0068627A"/>
    <w:rsid w:val="006D16EC"/>
    <w:rsid w:val="006D230D"/>
    <w:rsid w:val="007206A2"/>
    <w:rsid w:val="00730603"/>
    <w:rsid w:val="00743C1C"/>
    <w:rsid w:val="007C56F7"/>
    <w:rsid w:val="007C734D"/>
    <w:rsid w:val="00814728"/>
    <w:rsid w:val="008524B4"/>
    <w:rsid w:val="00886BE7"/>
    <w:rsid w:val="008A57C6"/>
    <w:rsid w:val="008A60B6"/>
    <w:rsid w:val="008D41CD"/>
    <w:rsid w:val="00940F57"/>
    <w:rsid w:val="0098550F"/>
    <w:rsid w:val="009A1578"/>
    <w:rsid w:val="009A6B0D"/>
    <w:rsid w:val="009C56B8"/>
    <w:rsid w:val="009C6AA9"/>
    <w:rsid w:val="00A04473"/>
    <w:rsid w:val="00A23D2E"/>
    <w:rsid w:val="00A90527"/>
    <w:rsid w:val="00AA0CA0"/>
    <w:rsid w:val="00B703F2"/>
    <w:rsid w:val="00B77C69"/>
    <w:rsid w:val="00B8192E"/>
    <w:rsid w:val="00BA03D1"/>
    <w:rsid w:val="00BA4A75"/>
    <w:rsid w:val="00BC7DFE"/>
    <w:rsid w:val="00BE1CFA"/>
    <w:rsid w:val="00BF2BDF"/>
    <w:rsid w:val="00C10152"/>
    <w:rsid w:val="00C17902"/>
    <w:rsid w:val="00C306A5"/>
    <w:rsid w:val="00C503E6"/>
    <w:rsid w:val="00C55B0B"/>
    <w:rsid w:val="00C626BE"/>
    <w:rsid w:val="00C70C0B"/>
    <w:rsid w:val="00C7118F"/>
    <w:rsid w:val="00C7161D"/>
    <w:rsid w:val="00CB10ED"/>
    <w:rsid w:val="00CC2508"/>
    <w:rsid w:val="00CF77A1"/>
    <w:rsid w:val="00D77BDC"/>
    <w:rsid w:val="00D83A1D"/>
    <w:rsid w:val="00D86B1D"/>
    <w:rsid w:val="00D965EB"/>
    <w:rsid w:val="00DA1702"/>
    <w:rsid w:val="00DC2E06"/>
    <w:rsid w:val="00DF3A86"/>
    <w:rsid w:val="00E105CB"/>
    <w:rsid w:val="00E32EC6"/>
    <w:rsid w:val="00E44059"/>
    <w:rsid w:val="00E52260"/>
    <w:rsid w:val="00E74BC9"/>
    <w:rsid w:val="00E85944"/>
    <w:rsid w:val="00E969E4"/>
    <w:rsid w:val="00EA2F62"/>
    <w:rsid w:val="00EB2A92"/>
    <w:rsid w:val="00EF582B"/>
    <w:rsid w:val="00F07345"/>
    <w:rsid w:val="00F376E5"/>
    <w:rsid w:val="00F41E0C"/>
    <w:rsid w:val="00F43D01"/>
    <w:rsid w:val="00F54C46"/>
    <w:rsid w:val="00F61891"/>
    <w:rsid w:val="00F71A97"/>
    <w:rsid w:val="00F9715D"/>
    <w:rsid w:val="00FC5C15"/>
    <w:rsid w:val="00FE5369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39D51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uiPriority w:val="39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3C39EB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3C39EB"/>
    <w:rPr>
      <w:b/>
      <w:bCs/>
    </w:rPr>
  </w:style>
  <w:style w:type="paragraph" w:styleId="ListParagraph">
    <w:name w:val="List Paragraph"/>
    <w:basedOn w:val="Normal"/>
    <w:uiPriority w:val="34"/>
    <w:qFormat/>
    <w:rsid w:val="003C39E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179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2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mayankhinduja200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yan\AppData\Roaming\Microsoft\Templates\Modern%20multi-page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multi-page resume</Template>
  <TotalTime>0</TotalTime>
  <Pages>2</Pages>
  <Words>408</Words>
  <Characters>2552</Characters>
  <Application>Microsoft Office Word</Application>
  <DocSecurity>0</DocSecurity>
  <Lines>110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2024-10-30T07:30:00Z</dcterms:created>
  <dcterms:modified xsi:type="dcterms:W3CDTF">2025-08-06T16:46:00Z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61427191-3370-4f13-b86f-6cbc5c8ab0e8</vt:lpwstr>
  </property>
</Properties>
</file>