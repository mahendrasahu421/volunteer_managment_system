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4FDB" w14:textId="35DD184D" w:rsidR="00154AC4" w:rsidRDefault="00154AC4">
      <w:pPr>
        <w:pStyle w:val="Name"/>
      </w:pPr>
      <w:r>
        <w:t>AARTHI</w:t>
      </w:r>
    </w:p>
    <w:p w14:paraId="3AF9DDDF" w14:textId="4AD60D8C" w:rsidR="00C772B2" w:rsidRDefault="00154AC4">
      <w:pPr>
        <w:pStyle w:val="ContactInfo"/>
      </w:pPr>
      <w:r>
        <w:t>Puducherry</w:t>
      </w:r>
      <w:r w:rsidR="006B1C47">
        <w:t>|</w:t>
      </w:r>
      <w:r w:rsidR="00763DBF">
        <w:t>9952734599|</w:t>
      </w:r>
      <w:r w:rsidR="007A79E2">
        <w:t>aarthiphd464@gmail.com</w:t>
      </w:r>
    </w:p>
    <w:sdt>
      <w:sdtPr>
        <w:id w:val="-1179423465"/>
        <w:placeholder>
          <w:docPart w:val="25A3E3AE55C9D24997B60139EAF66134"/>
        </w:placeholder>
        <w:temporary/>
        <w:showingPlcHdr/>
        <w15:appearance w15:val="hidden"/>
      </w:sdtPr>
      <w:sdtEndPr/>
      <w:sdtContent>
        <w:p w14:paraId="1EC1822A" w14:textId="77777777" w:rsidR="00C772B2" w:rsidRDefault="007E50B7">
          <w:pPr>
            <w:pStyle w:val="Heading1"/>
          </w:pPr>
          <w:r>
            <w:t>Objective</w:t>
          </w:r>
        </w:p>
      </w:sdtContent>
    </w:sdt>
    <w:p w14:paraId="00AB4A0C" w14:textId="05900989" w:rsidR="00C772B2" w:rsidRDefault="00883D34">
      <w:r w:rsidRPr="00883D34">
        <w:t>Seeking an opportunity in community development where I can actively engage with people, contribute to sustainable social change, and develop my career as a professional social worker.</w:t>
      </w:r>
    </w:p>
    <w:p w14:paraId="46445818" w14:textId="1907F6D5" w:rsidR="00C772B2" w:rsidRDefault="005E1F1B">
      <w:pPr>
        <w:pStyle w:val="Heading1"/>
      </w:pPr>
      <w:r>
        <w:t>FIELD WORK EXPERIENCE</w:t>
      </w:r>
    </w:p>
    <w:p w14:paraId="78B03B40" w14:textId="1D73425F" w:rsidR="00FE758F" w:rsidRDefault="00361282" w:rsidP="00A2449A">
      <w:pPr>
        <w:spacing w:before="240" w:after="0" w:line="276" w:lineRule="auto"/>
      </w:pPr>
      <w:r>
        <w:rPr>
          <w:b/>
          <w:bCs/>
        </w:rPr>
        <w:t>volontariat</w:t>
      </w:r>
      <w:r w:rsidR="00CF54E1" w:rsidRPr="001B0789">
        <w:rPr>
          <w:b/>
          <w:bCs/>
        </w:rPr>
        <w:t xml:space="preserve"> India</w:t>
      </w:r>
      <w:r w:rsidR="00CF54E1">
        <w:t xml:space="preserve"> – Internship Student</w:t>
      </w:r>
    </w:p>
    <w:p w14:paraId="393B32BF" w14:textId="40BB9E2F" w:rsidR="00CF54E1" w:rsidRPr="00E02F77" w:rsidRDefault="00CF54E1" w:rsidP="00A2449A">
      <w:pPr>
        <w:spacing w:before="240" w:after="0" w:line="276" w:lineRule="auto"/>
      </w:pPr>
      <w:r w:rsidRPr="00E02F77">
        <w:t>Maintained project records, assisted in events, supported communication work, and contributed to project activities.</w:t>
      </w:r>
    </w:p>
    <w:p w14:paraId="1519EF05" w14:textId="79EACD16" w:rsidR="00CF54E1" w:rsidRPr="00E02F77" w:rsidRDefault="00CF54E1" w:rsidP="00A2449A">
      <w:pPr>
        <w:spacing w:before="240" w:after="0" w:line="276" w:lineRule="auto"/>
      </w:pPr>
      <w:r w:rsidRPr="00E02F77">
        <w:rPr>
          <w:b/>
          <w:bCs/>
        </w:rPr>
        <w:t xml:space="preserve">Sri Aurobindo Society </w:t>
      </w:r>
      <w:r w:rsidRPr="00E02F77">
        <w:t xml:space="preserve">– Internship </w:t>
      </w:r>
      <w:r w:rsidR="00606588" w:rsidRPr="00E02F77">
        <w:t>Student</w:t>
      </w:r>
    </w:p>
    <w:p w14:paraId="41AD33B6" w14:textId="69D59568" w:rsidR="00C772B2" w:rsidRDefault="00CF54E1" w:rsidP="00A2449A">
      <w:pPr>
        <w:spacing w:before="240" w:after="0" w:line="276" w:lineRule="auto"/>
      </w:pPr>
      <w:r>
        <w:t xml:space="preserve">Maintained </w:t>
      </w:r>
      <w:r w:rsidR="00606588">
        <w:t>records</w:t>
      </w:r>
      <w:r>
        <w:t>, supported communication, worked in team and independently, and gained experience by shadowing staff.</w:t>
      </w:r>
    </w:p>
    <w:p w14:paraId="6A5DB6A7" w14:textId="77777777" w:rsidR="00E15BB7" w:rsidRDefault="00E15BB7" w:rsidP="00A2449A">
      <w:pPr>
        <w:spacing w:before="240" w:after="0" w:line="276" w:lineRule="auto"/>
      </w:pPr>
    </w:p>
    <w:sdt>
      <w:sdtPr>
        <w:id w:val="720946933"/>
        <w:placeholder>
          <w:docPart w:val="1D6CAB58A01DD14F98282AB4FCADE851"/>
        </w:placeholder>
        <w:temporary/>
        <w:showingPlcHdr/>
        <w15:appearance w15:val="hidden"/>
      </w:sdtPr>
      <w:sdtEndPr/>
      <w:sdtContent>
        <w:p w14:paraId="2CA5A54F" w14:textId="77777777" w:rsidR="00C772B2" w:rsidRDefault="007E50B7">
          <w:pPr>
            <w:pStyle w:val="Heading1"/>
          </w:pPr>
          <w:r>
            <w:t>Education</w:t>
          </w:r>
        </w:p>
      </w:sdtContent>
    </w:sdt>
    <w:p w14:paraId="21DA6EB1" w14:textId="77777777" w:rsidR="00FE5CEE" w:rsidRPr="00771659" w:rsidRDefault="00FE5CEE">
      <w:pPr>
        <w:rPr>
          <w:b/>
          <w:bCs/>
        </w:rPr>
      </w:pPr>
      <w:r w:rsidRPr="00771659">
        <w:rPr>
          <w:b/>
          <w:bCs/>
        </w:rPr>
        <w:t>UG- Bachelor of history</w:t>
      </w:r>
    </w:p>
    <w:p w14:paraId="53D54BB9" w14:textId="77777777" w:rsidR="00FE5CEE" w:rsidRDefault="00FE5CEE">
      <w:r>
        <w:t>Pondicherry university</w:t>
      </w:r>
    </w:p>
    <w:p w14:paraId="38C6E6BA" w14:textId="04532DCD" w:rsidR="00FE5CEE" w:rsidRPr="00771659" w:rsidRDefault="00FE5CEE">
      <w:pPr>
        <w:rPr>
          <w:b/>
          <w:bCs/>
        </w:rPr>
      </w:pPr>
      <w:r w:rsidRPr="00771659">
        <w:rPr>
          <w:b/>
          <w:bCs/>
        </w:rPr>
        <w:t xml:space="preserve">PG – Master of social work </w:t>
      </w:r>
    </w:p>
    <w:p w14:paraId="418E4456" w14:textId="77777777" w:rsidR="00FE5CEE" w:rsidRDefault="00FE5CEE">
      <w:r>
        <w:t xml:space="preserve">Pondicherry University. </w:t>
      </w:r>
    </w:p>
    <w:p w14:paraId="3FF3B348" w14:textId="77777777" w:rsidR="00E15BB7" w:rsidRDefault="00E15BB7"/>
    <w:p w14:paraId="23C1A714" w14:textId="77777777" w:rsidR="00E15BB7" w:rsidRDefault="00E15BB7"/>
    <w:p w14:paraId="0FE56AA5" w14:textId="34B640EF" w:rsidR="00C772B2" w:rsidRDefault="00816CEA">
      <w:pPr>
        <w:pStyle w:val="Heading1"/>
      </w:pPr>
      <w:r>
        <w:t xml:space="preserve">Activities and </w:t>
      </w:r>
      <w:r w:rsidR="00E15BB7">
        <w:t>HONOrs</w:t>
      </w:r>
    </w:p>
    <w:p w14:paraId="73C2E631" w14:textId="7CE5D992" w:rsidR="00813D0F" w:rsidRDefault="00E74362" w:rsidP="00C67FCA">
      <w:pPr>
        <w:pStyle w:val="ListBullet"/>
      </w:pPr>
      <w:r>
        <w:t>Well-rounded individual with a strong academic foundation in social work, practical field experience through international internships, and active involvement in community service. Able to balance academics, professional growth, and social contribution effectively.</w:t>
      </w:r>
    </w:p>
    <w:p w14:paraId="77AB4F90" w14:textId="77777777" w:rsidR="00E15BB7" w:rsidRDefault="00E15BB7" w:rsidP="00E15BB7">
      <w:pPr>
        <w:pStyle w:val="ListBullet"/>
        <w:numPr>
          <w:ilvl w:val="0"/>
          <w:numId w:val="0"/>
        </w:numPr>
        <w:ind w:left="216" w:hanging="216"/>
      </w:pPr>
    </w:p>
    <w:p w14:paraId="763A9EC4" w14:textId="77777777" w:rsidR="00E15BB7" w:rsidRDefault="00E15BB7" w:rsidP="00E15BB7">
      <w:pPr>
        <w:pStyle w:val="ListBullet"/>
        <w:numPr>
          <w:ilvl w:val="0"/>
          <w:numId w:val="0"/>
        </w:numPr>
        <w:ind w:left="216" w:hanging="216"/>
      </w:pPr>
    </w:p>
    <w:p w14:paraId="63863B76" w14:textId="401F185B" w:rsidR="00F02C25" w:rsidRDefault="00D05BB1" w:rsidP="00F02C25">
      <w:pPr>
        <w:pStyle w:val="Heading1"/>
      </w:pPr>
      <w:r>
        <w:t xml:space="preserve">Skills </w:t>
      </w:r>
    </w:p>
    <w:p w14:paraId="1BE772FA" w14:textId="441FEAB5" w:rsidR="00C820EE" w:rsidRDefault="00C820EE" w:rsidP="00C820EE">
      <w:pPr>
        <w:pStyle w:val="ListParagraph"/>
        <w:numPr>
          <w:ilvl w:val="0"/>
          <w:numId w:val="15"/>
        </w:numPr>
      </w:pPr>
      <w:r>
        <w:t>Communication (Verbal &amp; Written)</w:t>
      </w:r>
    </w:p>
    <w:p w14:paraId="1932A6BB" w14:textId="77777777" w:rsidR="00C820EE" w:rsidRDefault="00C820EE" w:rsidP="00C820EE">
      <w:pPr>
        <w:pStyle w:val="ListParagraph"/>
        <w:numPr>
          <w:ilvl w:val="0"/>
          <w:numId w:val="15"/>
        </w:numPr>
      </w:pPr>
      <w:r>
        <w:t>Active Listening</w:t>
      </w:r>
    </w:p>
    <w:p w14:paraId="4DFE92F7" w14:textId="1DB2D8E8" w:rsidR="00C820EE" w:rsidRDefault="00C820EE" w:rsidP="00C820EE">
      <w:pPr>
        <w:pStyle w:val="ListParagraph"/>
        <w:numPr>
          <w:ilvl w:val="0"/>
          <w:numId w:val="15"/>
        </w:numPr>
      </w:pPr>
      <w:r>
        <w:t>Problem-solving</w:t>
      </w:r>
    </w:p>
    <w:p w14:paraId="00035A5A" w14:textId="4D2489FE" w:rsidR="00C820EE" w:rsidRDefault="00C820EE" w:rsidP="00C820EE">
      <w:pPr>
        <w:pStyle w:val="ListParagraph"/>
        <w:numPr>
          <w:ilvl w:val="0"/>
          <w:numId w:val="15"/>
        </w:numPr>
      </w:pPr>
      <w:r>
        <w:t>Community Outreach</w:t>
      </w:r>
    </w:p>
    <w:p w14:paraId="1BADE9AB" w14:textId="77777777" w:rsidR="00C820EE" w:rsidRDefault="00C820EE" w:rsidP="00C820EE">
      <w:pPr>
        <w:pStyle w:val="ListParagraph"/>
        <w:numPr>
          <w:ilvl w:val="0"/>
          <w:numId w:val="15"/>
        </w:numPr>
      </w:pPr>
      <w:r>
        <w:t>Interpersonal Skills</w:t>
      </w:r>
    </w:p>
    <w:p w14:paraId="1FAB0850" w14:textId="77777777" w:rsidR="00C820EE" w:rsidRDefault="00C820EE" w:rsidP="00C820EE">
      <w:pPr>
        <w:pStyle w:val="ListParagraph"/>
        <w:numPr>
          <w:ilvl w:val="0"/>
          <w:numId w:val="15"/>
        </w:numPr>
      </w:pPr>
      <w:r>
        <w:t>Leadership &amp; Team Collaboration</w:t>
      </w:r>
    </w:p>
    <w:p w14:paraId="3B5E8A48" w14:textId="77777777" w:rsidR="00C820EE" w:rsidRDefault="00C820EE" w:rsidP="00C820EE">
      <w:pPr>
        <w:pStyle w:val="ListParagraph"/>
        <w:numPr>
          <w:ilvl w:val="0"/>
          <w:numId w:val="15"/>
        </w:numPr>
      </w:pPr>
      <w:r>
        <w:t>Cultural Awareness</w:t>
      </w:r>
    </w:p>
    <w:p w14:paraId="55200D69" w14:textId="77777777" w:rsidR="00C820EE" w:rsidRDefault="00C820EE" w:rsidP="00C820EE">
      <w:pPr>
        <w:pStyle w:val="ListParagraph"/>
        <w:numPr>
          <w:ilvl w:val="0"/>
          <w:numId w:val="15"/>
        </w:numPr>
      </w:pPr>
      <w:r>
        <w:t>Tamil &amp; English Fluency</w:t>
      </w:r>
    </w:p>
    <w:p w14:paraId="1EBC6CFC" w14:textId="77777777" w:rsidR="00E02F77" w:rsidRDefault="00E02F77" w:rsidP="00941BE3">
      <w:pPr>
        <w:pStyle w:val="Heading1"/>
      </w:pPr>
      <w:r>
        <w:t>LANGUAGE</w:t>
      </w:r>
    </w:p>
    <w:p w14:paraId="3DADB545" w14:textId="77777777" w:rsidR="00E02F77" w:rsidRPr="00E02F77" w:rsidRDefault="00E02F77" w:rsidP="00941BE3">
      <w:pPr>
        <w:pStyle w:val="ListBullet"/>
        <w:numPr>
          <w:ilvl w:val="0"/>
          <w:numId w:val="0"/>
        </w:numPr>
      </w:pPr>
      <w:r w:rsidRPr="00E02F77">
        <w:rPr>
          <w:b/>
          <w:bCs/>
        </w:rPr>
        <w:t>Tamil</w:t>
      </w:r>
      <w:r w:rsidRPr="00E02F77">
        <w:t>: Native</w:t>
      </w:r>
    </w:p>
    <w:p w14:paraId="4C0FFAF9" w14:textId="77777777" w:rsidR="00E02F77" w:rsidRPr="00E02F77" w:rsidRDefault="00E02F77" w:rsidP="00941BE3">
      <w:pPr>
        <w:pStyle w:val="ListBullet"/>
        <w:numPr>
          <w:ilvl w:val="0"/>
          <w:numId w:val="0"/>
        </w:numPr>
      </w:pPr>
      <w:r w:rsidRPr="00E02F77">
        <w:rPr>
          <w:b/>
          <w:bCs/>
        </w:rPr>
        <w:t>English</w:t>
      </w:r>
      <w:r w:rsidRPr="00E02F77">
        <w:t xml:space="preserve"> : professional</w:t>
      </w:r>
    </w:p>
    <w:p w14:paraId="1F353E26" w14:textId="77777777" w:rsidR="00B565F5" w:rsidRPr="00E02F77" w:rsidRDefault="00B565F5" w:rsidP="00B565F5">
      <w:pPr>
        <w:pStyle w:val="ListParagraph"/>
        <w:ind w:left="720"/>
      </w:pPr>
    </w:p>
    <w:p w14:paraId="24BC7EBB" w14:textId="77777777" w:rsidR="00E74362" w:rsidRDefault="00E74362" w:rsidP="00E74362">
      <w:pPr>
        <w:pStyle w:val="ListBullet"/>
        <w:numPr>
          <w:ilvl w:val="0"/>
          <w:numId w:val="0"/>
        </w:numPr>
        <w:ind w:left="216"/>
      </w:pPr>
    </w:p>
    <w:p w14:paraId="73A9240B" w14:textId="013906B7" w:rsidR="00253ACC" w:rsidRDefault="00253ACC" w:rsidP="00253ACC">
      <w:pPr>
        <w:pStyle w:val="ListBullet"/>
        <w:numPr>
          <w:ilvl w:val="0"/>
          <w:numId w:val="0"/>
        </w:numPr>
        <w:ind w:left="216" w:hanging="216"/>
      </w:pPr>
    </w:p>
    <w:p w14:paraId="0E2885F5" w14:textId="1C3445E4" w:rsidR="00253ACC" w:rsidRDefault="00253ACC" w:rsidP="00253ACC">
      <w:pPr>
        <w:pStyle w:val="ListBullet"/>
        <w:numPr>
          <w:ilvl w:val="0"/>
          <w:numId w:val="0"/>
        </w:numPr>
        <w:ind w:left="360"/>
      </w:pPr>
    </w:p>
    <w:p w14:paraId="790BAD99" w14:textId="5C510E10" w:rsidR="00C772B2" w:rsidRDefault="00C772B2" w:rsidP="00253ACC">
      <w:pPr>
        <w:pStyle w:val="ListBullet"/>
        <w:numPr>
          <w:ilvl w:val="0"/>
          <w:numId w:val="0"/>
        </w:numPr>
        <w:ind w:left="360"/>
      </w:pPr>
    </w:p>
    <w:sectPr w:rsidR="00C772B2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4C878" w14:textId="77777777" w:rsidR="00883D34" w:rsidRDefault="00883D34">
      <w:r>
        <w:separator/>
      </w:r>
    </w:p>
  </w:endnote>
  <w:endnote w:type="continuationSeparator" w:id="0">
    <w:p w14:paraId="57227A6D" w14:textId="77777777" w:rsidR="00883D34" w:rsidRDefault="00883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7435" w14:textId="77777777" w:rsidR="00C772B2" w:rsidRDefault="007E50B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AC2B9" w14:textId="77777777" w:rsidR="00883D34" w:rsidRDefault="00883D34">
      <w:r>
        <w:separator/>
      </w:r>
    </w:p>
  </w:footnote>
  <w:footnote w:type="continuationSeparator" w:id="0">
    <w:p w14:paraId="56DB770C" w14:textId="77777777" w:rsidR="00883D34" w:rsidRDefault="00883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99675" w14:textId="77777777" w:rsidR="00C772B2" w:rsidRDefault="007E50B7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CCFABB1" wp14:editId="65FA637D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D0390CC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3BDE8" w14:textId="77777777" w:rsidR="00C772B2" w:rsidRDefault="007E50B7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1C7A978" wp14:editId="73BD527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599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1123C7C" w14:textId="77777777" w:rsidR="00C772B2" w:rsidRDefault="00C772B2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51C7A978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">
              <v:shape id="Frame 5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5;top:4286;width:3582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41123C7C" w14:textId="77777777" w:rsidR="00C772B2" w:rsidRDefault="00C772B2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C7AAA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11848"/>
    <w:multiLevelType w:val="hybridMultilevel"/>
    <w:tmpl w:val="67186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BB3AC6"/>
    <w:multiLevelType w:val="hybridMultilevel"/>
    <w:tmpl w:val="E504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95A0C"/>
    <w:multiLevelType w:val="hybridMultilevel"/>
    <w:tmpl w:val="749CF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C37DE7"/>
    <w:multiLevelType w:val="hybridMultilevel"/>
    <w:tmpl w:val="D56E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993923">
    <w:abstractNumId w:val="9"/>
  </w:num>
  <w:num w:numId="2" w16cid:durableId="1391999468">
    <w:abstractNumId w:val="13"/>
  </w:num>
  <w:num w:numId="3" w16cid:durableId="706560822">
    <w:abstractNumId w:val="11"/>
  </w:num>
  <w:num w:numId="4" w16cid:durableId="1630208116">
    <w:abstractNumId w:val="7"/>
  </w:num>
  <w:num w:numId="5" w16cid:durableId="825822604">
    <w:abstractNumId w:val="6"/>
  </w:num>
  <w:num w:numId="6" w16cid:durableId="1504934453">
    <w:abstractNumId w:val="5"/>
  </w:num>
  <w:num w:numId="7" w16cid:durableId="291331779">
    <w:abstractNumId w:val="4"/>
  </w:num>
  <w:num w:numId="8" w16cid:durableId="227153185">
    <w:abstractNumId w:val="8"/>
  </w:num>
  <w:num w:numId="9" w16cid:durableId="405033399">
    <w:abstractNumId w:val="3"/>
  </w:num>
  <w:num w:numId="10" w16cid:durableId="562984279">
    <w:abstractNumId w:val="2"/>
  </w:num>
  <w:num w:numId="11" w16cid:durableId="374698872">
    <w:abstractNumId w:val="1"/>
  </w:num>
  <w:num w:numId="12" w16cid:durableId="1743595915">
    <w:abstractNumId w:val="0"/>
  </w:num>
  <w:num w:numId="13" w16cid:durableId="142477540">
    <w:abstractNumId w:val="15"/>
  </w:num>
  <w:num w:numId="14" w16cid:durableId="1926379132">
    <w:abstractNumId w:val="10"/>
  </w:num>
  <w:num w:numId="15" w16cid:durableId="1175803908">
    <w:abstractNumId w:val="14"/>
  </w:num>
  <w:num w:numId="16" w16cid:durableId="502625838">
    <w:abstractNumId w:val="12"/>
  </w:num>
  <w:num w:numId="17" w16cid:durableId="8709206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34"/>
    <w:rsid w:val="00154AC4"/>
    <w:rsid w:val="001B0789"/>
    <w:rsid w:val="00253ACC"/>
    <w:rsid w:val="00361282"/>
    <w:rsid w:val="003D7F9E"/>
    <w:rsid w:val="00501995"/>
    <w:rsid w:val="005E1F1B"/>
    <w:rsid w:val="005E66F6"/>
    <w:rsid w:val="00606588"/>
    <w:rsid w:val="006B1C47"/>
    <w:rsid w:val="006D0331"/>
    <w:rsid w:val="00740AE0"/>
    <w:rsid w:val="00763DBF"/>
    <w:rsid w:val="00771659"/>
    <w:rsid w:val="007A79E2"/>
    <w:rsid w:val="00813D0F"/>
    <w:rsid w:val="00816CEA"/>
    <w:rsid w:val="00883D34"/>
    <w:rsid w:val="009832EE"/>
    <w:rsid w:val="00A2449A"/>
    <w:rsid w:val="00A50B80"/>
    <w:rsid w:val="00B565F5"/>
    <w:rsid w:val="00C67FCA"/>
    <w:rsid w:val="00C772B2"/>
    <w:rsid w:val="00C820EE"/>
    <w:rsid w:val="00CF54E1"/>
    <w:rsid w:val="00D05BB1"/>
    <w:rsid w:val="00E01CAF"/>
    <w:rsid w:val="00E02F77"/>
    <w:rsid w:val="00E15BB7"/>
    <w:rsid w:val="00E22E80"/>
    <w:rsid w:val="00E74362"/>
    <w:rsid w:val="00F02C25"/>
    <w:rsid w:val="00FB15B8"/>
    <w:rsid w:val="00FE5CEE"/>
    <w:rsid w:val="00FE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286C1"/>
  <w15:chartTrackingRefBased/>
  <w15:docId w15:val="{4BBE291C-9CA3-A34B-BDA9-DB9AFB92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after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56254B51-2272-2F4A-9192-77F3C1C73C05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A3E3AE55C9D24997B60139EAF66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C7893-897D-CA47-B917-395E5588F2EE}"/>
      </w:docPartPr>
      <w:docPartBody>
        <w:p w:rsidR="003D5CC8" w:rsidRDefault="003D5CC8">
          <w:pPr>
            <w:pStyle w:val="25A3E3AE55C9D24997B60139EAF66134"/>
          </w:pPr>
          <w:r>
            <w:t>Objective</w:t>
          </w:r>
        </w:p>
      </w:docPartBody>
    </w:docPart>
    <w:docPart>
      <w:docPartPr>
        <w:name w:val="1D6CAB58A01DD14F98282AB4FCADE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76DCD-C886-5A48-9F48-DEDB266E3435}"/>
      </w:docPartPr>
      <w:docPartBody>
        <w:p w:rsidR="003D5CC8" w:rsidRDefault="003D5CC8">
          <w:pPr>
            <w:pStyle w:val="1D6CAB58A01DD14F98282AB4FCADE851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36201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C8"/>
    <w:rsid w:val="003D5CC8"/>
    <w:rsid w:val="003D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8133B5D3024B4E9AA697648AC71FCA">
    <w:name w:val="D68133B5D3024B4E9AA697648AC71FCA"/>
  </w:style>
  <w:style w:type="paragraph" w:customStyle="1" w:styleId="BDC833E2073D7741A57DCE176D59495D">
    <w:name w:val="BDC833E2073D7741A57DCE176D59495D"/>
  </w:style>
  <w:style w:type="paragraph" w:customStyle="1" w:styleId="25A3E3AE55C9D24997B60139EAF66134">
    <w:name w:val="25A3E3AE55C9D24997B60139EAF66134"/>
  </w:style>
  <w:style w:type="paragraph" w:customStyle="1" w:styleId="7EB9FAFB758B7B4D82FC966AB11EC4F0">
    <w:name w:val="7EB9FAFB758B7B4D82FC966AB11EC4F0"/>
  </w:style>
  <w:style w:type="paragraph" w:customStyle="1" w:styleId="8A05F9950A0E12429BA856F4FE4CF4AF">
    <w:name w:val="8A05F9950A0E12429BA856F4FE4CF4AF"/>
  </w:style>
  <w:style w:type="paragraph" w:customStyle="1" w:styleId="2FE33FF354D1794A91A9BF0EC3AB2C73">
    <w:name w:val="2FE33FF354D1794A91A9BF0EC3AB2C73"/>
  </w:style>
  <w:style w:type="paragraph" w:customStyle="1" w:styleId="39F538C23BCAA34ABD2DE42CABD6EA8C">
    <w:name w:val="39F538C23BCAA34ABD2DE42CABD6EA8C"/>
  </w:style>
  <w:style w:type="paragraph" w:styleId="ListBullet">
    <w:name w:val="List Bullet"/>
    <w:basedOn w:val="Normal"/>
    <w:uiPriority w:val="9"/>
    <w:qFormat/>
    <w:pPr>
      <w:numPr>
        <w:numId w:val="1"/>
      </w:numPr>
      <w:tabs>
        <w:tab w:val="clear" w:pos="216"/>
      </w:tabs>
      <w:spacing w:after="120" w:line="312" w:lineRule="auto"/>
      <w:ind w:left="0" w:firstLine="0"/>
    </w:pPr>
    <w:rPr>
      <w:rFonts w:eastAsiaTheme="minorHAnsi"/>
      <w:color w:val="7F7F7F" w:themeColor="text1" w:themeTint="80"/>
      <w:kern w:val="0"/>
      <w:sz w:val="20"/>
      <w:szCs w:val="20"/>
      <w:lang w:val="en-US" w:eastAsia="ja-JP"/>
      <w14:ligatures w14:val="none"/>
    </w:rPr>
  </w:style>
  <w:style w:type="paragraph" w:customStyle="1" w:styleId="E95B8681A67AC84CB34DE5722A88B136">
    <w:name w:val="E95B8681A67AC84CB34DE5722A88B136"/>
  </w:style>
  <w:style w:type="paragraph" w:customStyle="1" w:styleId="1D6CAB58A01DD14F98282AB4FCADE851">
    <w:name w:val="1D6CAB58A01DD14F98282AB4FCADE851"/>
  </w:style>
  <w:style w:type="paragraph" w:customStyle="1" w:styleId="08E96B17C847E34784976406AEB0243A">
    <w:name w:val="08E96B17C847E34784976406AEB0243A"/>
  </w:style>
  <w:style w:type="paragraph" w:customStyle="1" w:styleId="A1A8EA89B3B59D4091BEFF966833A915">
    <w:name w:val="A1A8EA89B3B59D4091BEFF966833A915"/>
  </w:style>
  <w:style w:type="paragraph" w:customStyle="1" w:styleId="C87C425DB407C245A3415EDCB63C1795">
    <w:name w:val="C87C425DB407C245A3415EDCB63C17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3049D-B675-42B7-9701-8F57847BD7F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{56254B51-2272-2F4A-9192-77F3C1C73C05}tf50002018.dotx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aarthiphd464@gmail.com</dc:creator>
  <cp:keywords/>
  <dc:description/>
  <cp:lastModifiedBy>aarthiphd464@gmail.com</cp:lastModifiedBy>
  <cp:revision>2</cp:revision>
  <dcterms:created xsi:type="dcterms:W3CDTF">2025-08-20T09:14:00Z</dcterms:created>
  <dcterms:modified xsi:type="dcterms:W3CDTF">2025-08-20T09:14:00Z</dcterms:modified>
</cp:coreProperties>
</file>